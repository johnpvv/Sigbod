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B7E719" w14:textId="0069835B" w:rsidR="00C7718D" w:rsidRPr="00C7718D" w:rsidRDefault="007557DF" w:rsidP="00F015AF">
      <w:pPr>
        <w:ind w:left="1440" w:hanging="720"/>
      </w:pPr>
      <w:r w:rsidRPr="00C7718D">
        <w:rPr>
          <w:lang w:eastAsia="es-C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1F1E3CA" wp14:editId="5C929FBD">
                <wp:simplePos x="0" y="0"/>
                <wp:positionH relativeFrom="margin">
                  <wp:posOffset>-219075</wp:posOffset>
                </wp:positionH>
                <wp:positionV relativeFrom="margin">
                  <wp:align>bottom</wp:align>
                </wp:positionV>
                <wp:extent cx="7324725" cy="9391650"/>
                <wp:effectExtent l="0" t="0" r="9525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9391650"/>
                          <a:chOff x="123824" y="192423"/>
                          <a:chExt cx="7324725" cy="9880985"/>
                        </a:xfrm>
                        <a:solidFill>
                          <a:schemeClr val="bg1">
                            <a:lumMod val="50000"/>
                          </a:schemeClr>
                        </a:solidFill>
                      </wpg:grpSpPr>
                      <wps:wsp>
                        <wps:cNvPr id="388" name="Rectángulo 388"/>
                        <wps:cNvSpPr/>
                        <wps:spPr>
                          <a:xfrm>
                            <a:off x="123824" y="192423"/>
                            <a:ext cx="7324725" cy="988098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003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Cuadro de texto 1"/>
                        <wps:cNvSpPr txBox="1"/>
                        <wps:spPr>
                          <a:xfrm>
                            <a:off x="323850" y="4057649"/>
                            <a:ext cx="6877049" cy="1926742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DC775C" w14:textId="77777777" w:rsidR="00AE7877" w:rsidRPr="00113042" w:rsidRDefault="005D5B8C" w:rsidP="007557DF">
                              <w:pPr>
                                <w:ind w:left="2835"/>
                                <w:rPr>
                                  <w:rFonts w:asciiTheme="majorHAnsi" w:hAnsiTheme="majorHAnsi" w:cs="Segoe UI Light"/>
                                  <w:noProof/>
                                  <w:color w:val="FFFFFF" w:themeColor="background1"/>
                                  <w:sz w:val="96"/>
                                  <w:szCs w:val="96"/>
                                  <w:lang w:val="es-ES"/>
                                </w:rPr>
                              </w:pPr>
                              <w:r>
                                <w:rPr>
                                  <w:rFonts w:asciiTheme="majorHAnsi" w:hAnsiTheme="majorHAnsi" w:cs="Segoe UI Light"/>
                                  <w:noProof/>
                                  <w:color w:val="FFFFFF" w:themeColor="background1"/>
                                  <w:sz w:val="96"/>
                                  <w:szCs w:val="96"/>
                                  <w:lang w:val="es-ES"/>
                                </w:rPr>
                                <w:t>Manual del Usuario</w:t>
                              </w:r>
                            </w:p>
                            <w:p w14:paraId="34DBE468" w14:textId="77777777" w:rsidR="00AE7877" w:rsidRPr="00113042" w:rsidRDefault="00AE7877" w:rsidP="007557DF">
                              <w:pPr>
                                <w:ind w:left="2835"/>
                                <w:rPr>
                                  <w:rFonts w:ascii="Segoe UI Light" w:hAnsi="Segoe UI Light" w:cs="Segoe UI Light"/>
                                  <w:noProof/>
                                  <w:color w:val="FFFFFF" w:themeColor="background1"/>
                                  <w:sz w:val="96"/>
                                  <w:szCs w:val="96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uadro de texto 2"/>
                        <wps:cNvSpPr txBox="1"/>
                        <wps:spPr>
                          <a:xfrm>
                            <a:off x="285750" y="6232815"/>
                            <a:ext cx="5911850" cy="123594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187184" w14:textId="1C3BFA0B" w:rsidR="00AE7877" w:rsidRPr="005D5B8C" w:rsidRDefault="005D5B8C" w:rsidP="007557DF">
                              <w:pPr>
                                <w:ind w:left="2835"/>
                                <w:rPr>
                                  <w:rFonts w:asciiTheme="majorHAnsi" w:hAnsiTheme="majorHAnsi" w:cs="Segoe UI Light"/>
                                  <w:noProof/>
                                  <w:color w:val="FFFFFF" w:themeColor="background1"/>
                                  <w:sz w:val="52"/>
                                  <w:szCs w:val="48"/>
                                </w:rPr>
                              </w:pPr>
                              <w:r>
                                <w:rPr>
                                  <w:rFonts w:ascii="Segoe UI Semibold" w:hAnsi="Segoe UI Semibold" w:cs="Segoe UI Light"/>
                                  <w:bCs/>
                                  <w:noProof/>
                                  <w:color w:val="FFFFFF" w:themeColor="background1"/>
                                  <w:sz w:val="52"/>
                                  <w:szCs w:val="48"/>
                                </w:rPr>
                                <w:t>SigBod - Sistema de gesti</w:t>
                              </w:r>
                              <w:r w:rsidR="00C7718D">
                                <w:rPr>
                                  <w:rFonts w:ascii="Segoe UI Semibold" w:hAnsi="Segoe UI Semibold" w:cs="Segoe UI Light"/>
                                  <w:bCs/>
                                  <w:noProof/>
                                  <w:color w:val="FFFFFF" w:themeColor="background1"/>
                                  <w:sz w:val="52"/>
                                  <w:szCs w:val="48"/>
                                </w:rPr>
                                <w:t>ón de bodega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F1E3CA" id="Grupo 3" o:spid="_x0000_s1026" style="position:absolute;left:0;text-align:left;margin-left:-17.25pt;margin-top:0;width:576.75pt;height:739.5pt;z-index:251662336;mso-position-horizontal-relative:margin;mso-position-vertical:bottom;mso-position-vertical-relative:margin;mso-width-relative:margin;mso-height-relative:margin" coordorigin="1238,1924" coordsize="73247,98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">
                <v:rect id="Rectángulo 388" o:spid="_x0000_s1027" style="position:absolute;left:1238;top:1924;width:73247;height:98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" filled="f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8" type="#_x0000_t202" style="position:absolute;left:3238;top:40576;width:68770;height:19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50DC775C" w14:textId="77777777" w:rsidR="00AE7877" w:rsidRPr="00113042" w:rsidRDefault="005D5B8C" w:rsidP="007557DF">
                        <w:pPr>
                          <w:ind w:left="2835"/>
                          <w:rPr>
                            <w:rFonts w:asciiTheme="majorHAnsi" w:hAnsiTheme="majorHAnsi" w:cs="Segoe UI Light"/>
                            <w:noProof/>
                            <w:color w:val="FFFFFF" w:themeColor="background1"/>
                            <w:sz w:val="96"/>
                            <w:szCs w:val="96"/>
                            <w:lang w:val="es-ES"/>
                          </w:rPr>
                        </w:pPr>
                        <w:r>
                          <w:rPr>
                            <w:rFonts w:asciiTheme="majorHAnsi" w:hAnsiTheme="majorHAnsi" w:cs="Segoe UI Light"/>
                            <w:noProof/>
                            <w:color w:val="FFFFFF" w:themeColor="background1"/>
                            <w:sz w:val="96"/>
                            <w:szCs w:val="96"/>
                            <w:lang w:val="es-ES"/>
                          </w:rPr>
                          <w:t>Manual del Usuario</w:t>
                        </w:r>
                      </w:p>
                      <w:p w14:paraId="34DBE468" w14:textId="77777777" w:rsidR="00AE7877" w:rsidRPr="00113042" w:rsidRDefault="00AE7877" w:rsidP="007557DF">
                        <w:pPr>
                          <w:ind w:left="2835"/>
                          <w:rPr>
                            <w:rFonts w:ascii="Segoe UI Light" w:hAnsi="Segoe UI Light" w:cs="Segoe UI Light"/>
                            <w:noProof/>
                            <w:color w:val="FFFFFF" w:themeColor="background1"/>
                            <w:sz w:val="96"/>
                            <w:szCs w:val="96"/>
                            <w:lang w:val="es-ES"/>
                          </w:rPr>
                        </w:pPr>
                      </w:p>
                    </w:txbxContent>
                  </v:textbox>
                </v:shape>
                <v:shape id="Cuadro de texto 2" o:spid="_x0000_s1029" type="#_x0000_t202" style="position:absolute;left:2857;top:62328;width:59119;height:1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" fillcolor="#7f7f7f [1612]" stroked="f" strokeweight=".5pt">
                  <v:textbox>
                    <w:txbxContent>
                      <w:p w14:paraId="1F187184" w14:textId="1C3BFA0B" w:rsidR="00AE7877" w:rsidRPr="005D5B8C" w:rsidRDefault="005D5B8C" w:rsidP="007557DF">
                        <w:pPr>
                          <w:ind w:left="2835"/>
                          <w:rPr>
                            <w:rFonts w:asciiTheme="majorHAnsi" w:hAnsiTheme="majorHAnsi" w:cs="Segoe UI Light"/>
                            <w:noProof/>
                            <w:color w:val="FFFFFF" w:themeColor="background1"/>
                            <w:sz w:val="52"/>
                            <w:szCs w:val="48"/>
                          </w:rPr>
                        </w:pPr>
                        <w:r>
                          <w:rPr>
                            <w:rFonts w:ascii="Segoe UI Semibold" w:hAnsi="Segoe UI Semibold" w:cs="Segoe UI Light"/>
                            <w:bCs/>
                            <w:noProof/>
                            <w:color w:val="FFFFFF" w:themeColor="background1"/>
                            <w:sz w:val="52"/>
                            <w:szCs w:val="48"/>
                          </w:rPr>
                          <w:t>SigBod - Sistema de gesti</w:t>
                        </w:r>
                        <w:r w:rsidR="00C7718D">
                          <w:rPr>
                            <w:rFonts w:ascii="Segoe UI Semibold" w:hAnsi="Segoe UI Semibold" w:cs="Segoe UI Light"/>
                            <w:bCs/>
                            <w:noProof/>
                            <w:color w:val="FFFFFF" w:themeColor="background1"/>
                            <w:sz w:val="52"/>
                            <w:szCs w:val="48"/>
                          </w:rPr>
                          <w:t>ón de bodega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dt>
      <w:sdtPr>
        <w:id w:val="-1296670098"/>
        <w:docPartObj>
          <w:docPartGallery w:val="Cover Pages"/>
          <w:docPartUnique/>
        </w:docPartObj>
      </w:sdtPr>
      <w:sdtEndPr/>
      <w:sdtContent>
        <w:p w14:paraId="3EF90F33" w14:textId="0CD5C815" w:rsidR="00150D59" w:rsidRPr="00C7718D" w:rsidRDefault="00150D59" w:rsidP="00F015AF">
          <w:pPr>
            <w:ind w:left="1440" w:hanging="720"/>
          </w:pPr>
        </w:p>
        <w:p w14:paraId="73C8E766" w14:textId="32BC2790" w:rsidR="00150D59" w:rsidRPr="00C7718D" w:rsidRDefault="00150D59"/>
        <w:p w14:paraId="7D622604" w14:textId="2378C9BE" w:rsidR="00150D59" w:rsidRPr="00C7718D" w:rsidRDefault="00150D59"/>
        <w:p w14:paraId="3959724C" w14:textId="3749F1EC" w:rsidR="00150D59" w:rsidRPr="00C7718D" w:rsidRDefault="007557DF">
          <w:r w:rsidRPr="00C7718D">
            <w:rPr>
              <w:rFonts w:ascii="Segoe UI Semibold" w:hAnsi="Segoe UI Semibold" w:cs="Segoe UI Light"/>
              <w:bCs/>
              <w:color w:val="FFFFFF" w:themeColor="background1"/>
              <w:sz w:val="52"/>
              <w:szCs w:val="48"/>
              <w:lang w:eastAsia="es-CL"/>
            </w:rPr>
            <w:drawing>
              <wp:anchor distT="0" distB="0" distL="114300" distR="114300" simplePos="0" relativeHeight="251667456" behindDoc="0" locked="0" layoutInCell="1" allowOverlap="1" wp14:anchorId="4E455C1E" wp14:editId="31FFD18C">
                <wp:simplePos x="0" y="0"/>
                <wp:positionH relativeFrom="column">
                  <wp:posOffset>217805</wp:posOffset>
                </wp:positionH>
                <wp:positionV relativeFrom="paragraph">
                  <wp:posOffset>10160</wp:posOffset>
                </wp:positionV>
                <wp:extent cx="2028825" cy="1876425"/>
                <wp:effectExtent l="0" t="0" r="9525" b="9525"/>
                <wp:wrapSquare wrapText="bothSides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logo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8825" cy="1876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782976A" w14:textId="70D505BC" w:rsidR="00150D59" w:rsidRPr="00C7718D" w:rsidRDefault="00C7718D">
          <w:pPr>
            <w:spacing w:after="70"/>
          </w:pPr>
          <w:r w:rsidRPr="00C7718D"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2617F13C" wp14:editId="620DDCE1">
                    <wp:simplePos x="0" y="0"/>
                    <wp:positionH relativeFrom="margin">
                      <wp:posOffset>4981575</wp:posOffset>
                    </wp:positionH>
                    <wp:positionV relativeFrom="paragraph">
                      <wp:posOffset>5878195</wp:posOffset>
                    </wp:positionV>
                    <wp:extent cx="590550" cy="485775"/>
                    <wp:effectExtent l="0" t="0" r="0" b="9525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0550" cy="48577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F791A6" w14:textId="4F1737BC" w:rsidR="00C7718D" w:rsidRPr="00C7718D" w:rsidRDefault="00C7718D" w:rsidP="00C7718D">
                                <w:pPr>
                                  <w:rPr>
                                    <w:rFonts w:asciiTheme="majorHAnsi" w:hAnsiTheme="majorHAnsi" w:cs="Segoe UI Light"/>
                                    <w:noProof/>
                                    <w:color w:val="FFFFFF" w:themeColor="background1"/>
                                    <w:sz w:val="20"/>
                                    <w:szCs w:val="18"/>
                                  </w:rPr>
                                </w:pPr>
                                <w:r w:rsidRPr="00C7718D">
                                  <w:rPr>
                                    <w:rFonts w:asciiTheme="majorHAnsi" w:hAnsiTheme="majorHAnsi" w:cs="Segoe UI Light"/>
                                    <w:noProof/>
                                    <w:color w:val="FFFFFF" w:themeColor="background1"/>
                                    <w:sz w:val="28"/>
                                    <w:szCs w:val="24"/>
                                  </w:rPr>
                                  <w:t>v.1.1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17F13C" id="Cuadro de texto 4" o:spid="_x0000_s1030" type="#_x0000_t202" style="position:absolute;margin-left:392.25pt;margin-top:462.85pt;width:46.5pt;height:38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" fillcolor="#7f7f7f [1612]" stroked="f" strokeweight=".5pt">
                    <v:textbox>
                      <w:txbxContent>
                        <w:p w14:paraId="48F791A6" w14:textId="4F1737BC" w:rsidR="00C7718D" w:rsidRPr="00C7718D" w:rsidRDefault="00C7718D" w:rsidP="00C7718D">
                          <w:pPr>
                            <w:rPr>
                              <w:rFonts w:asciiTheme="majorHAnsi" w:hAnsiTheme="majorHAnsi" w:cs="Segoe UI Light"/>
                              <w:noProof/>
                              <w:color w:val="FFFFFF" w:themeColor="background1"/>
                              <w:sz w:val="20"/>
                              <w:szCs w:val="18"/>
                            </w:rPr>
                          </w:pPr>
                          <w:r w:rsidRPr="00C7718D">
                            <w:rPr>
                              <w:rFonts w:asciiTheme="majorHAnsi" w:hAnsiTheme="majorHAnsi" w:cs="Segoe UI Light"/>
                              <w:noProof/>
                              <w:color w:val="FFFFFF" w:themeColor="background1"/>
                              <w:sz w:val="28"/>
                              <w:szCs w:val="24"/>
                            </w:rPr>
                            <w:t>v.1.1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50D59" w:rsidRPr="00C7718D">
            <w:br w:type="page"/>
          </w:r>
        </w:p>
      </w:sdtContent>
    </w:sdt>
    <w:p w14:paraId="27F79420" w14:textId="2AD2CD44" w:rsidR="00150D59" w:rsidRPr="00C7718D" w:rsidRDefault="005D5B8C" w:rsidP="00B704C1">
      <w:pPr>
        <w:pStyle w:val="Ttulo2"/>
      </w:pPr>
      <w:r w:rsidRPr="00C7718D">
        <w:lastRenderedPageBreak/>
        <w:t>Introducción</w:t>
      </w:r>
    </w:p>
    <w:p w14:paraId="5FFA6890" w14:textId="36623CF9" w:rsidR="00BB566E" w:rsidRPr="00C7718D" w:rsidRDefault="005D5B8C" w:rsidP="007176DF">
      <w:pPr>
        <w:pStyle w:val="Instrucciones"/>
        <w:ind w:left="720"/>
        <w:jc w:val="both"/>
      </w:pPr>
      <w:bookmarkStart w:id="0" w:name="_Live_layout_and"/>
      <w:bookmarkEnd w:id="0"/>
      <w:r w:rsidRPr="00C7718D">
        <w:t>SigBod es un sistema experimental que busca mejorar la gestión de pedidos a proveedores de una institución, optimizando dicho proceso y permitiendo llevar un registro detallado de las fechas, cantidades y proveedores a los cuales se requiere enviar solicitudes de despacho. SigBod está en constante revisión y atravesando procesos de mejoras, por lo que pretende ser al corto y mediano plazo un sistema que aporte un valor agregado a las labores de bodega y gestión de abastecimientos</w:t>
      </w:r>
      <w:r w:rsidR="007176DF" w:rsidRPr="00C7718D">
        <w:t>.</w:t>
      </w:r>
    </w:p>
    <w:p w14:paraId="71C9FCBD" w14:textId="714E2D9D" w:rsidR="00C7718D" w:rsidRPr="00C7718D" w:rsidRDefault="00C7718D" w:rsidP="007176DF">
      <w:pPr>
        <w:pStyle w:val="Instrucciones"/>
        <w:ind w:left="720"/>
        <w:jc w:val="both"/>
      </w:pPr>
      <w:r w:rsidRPr="00C7718D">
        <w:t>También se han actualizado diversas funcionalidades, que permiten llevar un control de los saldos de órdenes de compra, documentación asociada como facturas, y sus estados.</w:t>
      </w:r>
    </w:p>
    <w:p w14:paraId="32A87D70" w14:textId="77777777" w:rsidR="00C7718D" w:rsidRPr="00C7718D" w:rsidRDefault="00C7718D" w:rsidP="007176DF">
      <w:pPr>
        <w:pStyle w:val="Instrucciones"/>
        <w:ind w:left="720"/>
        <w:jc w:val="both"/>
      </w:pPr>
    </w:p>
    <w:p w14:paraId="248A4D75" w14:textId="77777777" w:rsidR="00BB566E" w:rsidRPr="00C7718D" w:rsidRDefault="00BB566E" w:rsidP="00D902AC">
      <w:pPr>
        <w:pStyle w:val="Instrucciones"/>
        <w:ind w:left="720"/>
      </w:pPr>
    </w:p>
    <w:p w14:paraId="68CA3F9E" w14:textId="77777777" w:rsidR="00BB566E" w:rsidRPr="00C7718D" w:rsidRDefault="00BB566E" w:rsidP="00D902AC">
      <w:pPr>
        <w:pStyle w:val="Instrucciones"/>
        <w:ind w:left="720"/>
      </w:pPr>
    </w:p>
    <w:p w14:paraId="31F7807E" w14:textId="77777777" w:rsidR="00BB566E" w:rsidRPr="00C7718D" w:rsidRDefault="00BB566E" w:rsidP="00D902AC">
      <w:pPr>
        <w:pStyle w:val="Instrucciones"/>
        <w:ind w:left="720"/>
      </w:pPr>
    </w:p>
    <w:p w14:paraId="7F09316B" w14:textId="77777777" w:rsidR="00F416D5" w:rsidRPr="00C7718D" w:rsidRDefault="00F416D5" w:rsidP="00D902AC">
      <w:pPr>
        <w:pStyle w:val="Instrucciones"/>
        <w:ind w:left="720"/>
      </w:pPr>
    </w:p>
    <w:p w14:paraId="1EB9D94C" w14:textId="77777777" w:rsidR="00556C98" w:rsidRPr="00C7718D" w:rsidRDefault="00556C98" w:rsidP="00D902AC">
      <w:pPr>
        <w:pStyle w:val="Instrucciones"/>
        <w:ind w:left="720"/>
      </w:pPr>
    </w:p>
    <w:p w14:paraId="5AD20329" w14:textId="77777777" w:rsidR="00556C98" w:rsidRPr="00C7718D" w:rsidRDefault="00556C98" w:rsidP="00D902AC">
      <w:pPr>
        <w:pStyle w:val="Instrucciones"/>
        <w:ind w:left="720"/>
      </w:pPr>
    </w:p>
    <w:p w14:paraId="45D031D5" w14:textId="77777777" w:rsidR="00556C98" w:rsidRPr="00C7718D" w:rsidRDefault="00556C98" w:rsidP="00D902AC">
      <w:pPr>
        <w:pStyle w:val="Instrucciones"/>
        <w:ind w:left="720"/>
      </w:pPr>
    </w:p>
    <w:p w14:paraId="5F148E78" w14:textId="77777777" w:rsidR="00556C98" w:rsidRPr="00C7718D" w:rsidRDefault="00556C98" w:rsidP="00D902AC">
      <w:pPr>
        <w:pStyle w:val="Instrucciones"/>
        <w:ind w:left="720"/>
      </w:pPr>
    </w:p>
    <w:p w14:paraId="32AA867C" w14:textId="77777777" w:rsidR="00556C98" w:rsidRPr="00C7718D" w:rsidRDefault="00556C98" w:rsidP="00D902AC">
      <w:pPr>
        <w:pStyle w:val="Instrucciones"/>
        <w:ind w:left="720"/>
      </w:pPr>
    </w:p>
    <w:p w14:paraId="52F6044F" w14:textId="77777777" w:rsidR="00556C98" w:rsidRPr="00C7718D" w:rsidRDefault="00556C98" w:rsidP="00D902AC">
      <w:pPr>
        <w:pStyle w:val="Instrucciones"/>
        <w:ind w:left="720"/>
      </w:pPr>
    </w:p>
    <w:p w14:paraId="43102C8E" w14:textId="77777777" w:rsidR="00556C98" w:rsidRPr="00C7718D" w:rsidRDefault="00556C98" w:rsidP="00D902AC">
      <w:pPr>
        <w:pStyle w:val="Instrucciones"/>
        <w:ind w:left="720"/>
      </w:pPr>
    </w:p>
    <w:p w14:paraId="5E8A25F7" w14:textId="77777777" w:rsidR="00556C98" w:rsidRPr="00C7718D" w:rsidRDefault="00556C98" w:rsidP="00D902AC">
      <w:pPr>
        <w:pStyle w:val="Instrucciones"/>
        <w:ind w:left="720"/>
      </w:pPr>
    </w:p>
    <w:p w14:paraId="74DF6186" w14:textId="77777777" w:rsidR="00556C98" w:rsidRPr="00C7718D" w:rsidRDefault="00556C98" w:rsidP="00D902AC">
      <w:pPr>
        <w:pStyle w:val="Instrucciones"/>
        <w:ind w:left="720"/>
      </w:pPr>
    </w:p>
    <w:p w14:paraId="38AD47FE" w14:textId="77777777" w:rsidR="00556C98" w:rsidRPr="00C7718D" w:rsidRDefault="00556C98" w:rsidP="00D902AC">
      <w:pPr>
        <w:pStyle w:val="Instrucciones"/>
        <w:ind w:left="720"/>
      </w:pPr>
    </w:p>
    <w:p w14:paraId="6AAFADEB" w14:textId="77777777" w:rsidR="00556C98" w:rsidRPr="00C7718D" w:rsidRDefault="00556C98" w:rsidP="00D902AC">
      <w:pPr>
        <w:pStyle w:val="Instrucciones"/>
        <w:ind w:left="720"/>
      </w:pPr>
    </w:p>
    <w:p w14:paraId="70AFF79F" w14:textId="77777777" w:rsidR="00556C98" w:rsidRPr="00C7718D" w:rsidRDefault="00556C98" w:rsidP="00D902AC">
      <w:pPr>
        <w:pStyle w:val="Instrucciones"/>
        <w:ind w:left="720"/>
      </w:pPr>
    </w:p>
    <w:p w14:paraId="69AB3FB9" w14:textId="77777777" w:rsidR="00150D59" w:rsidRPr="00C7718D" w:rsidRDefault="00556C98" w:rsidP="00D902AC">
      <w:pPr>
        <w:pStyle w:val="Ttulo1"/>
        <w:numPr>
          <w:ilvl w:val="0"/>
          <w:numId w:val="2"/>
        </w:numPr>
        <w:ind w:left="630"/>
        <w:rPr>
          <w14:ligatures w14:val="standard"/>
          <w14:numForm w14:val="oldStyle"/>
        </w:rPr>
      </w:pPr>
      <w:r w:rsidRPr="00C7718D">
        <w:rPr>
          <w14:ligatures w14:val="standard"/>
          <w14:numForm w14:val="oldStyle"/>
        </w:rPr>
        <w:lastRenderedPageBreak/>
        <w:t>Login</w:t>
      </w:r>
    </w:p>
    <w:p w14:paraId="69B88973" w14:textId="77777777" w:rsidR="00556C98" w:rsidRPr="00C7718D" w:rsidRDefault="00556C98" w:rsidP="00556C98">
      <w:pPr>
        <w:rPr>
          <w:lang w:eastAsia="ja-JP"/>
        </w:rPr>
      </w:pPr>
    </w:p>
    <w:p w14:paraId="677DFA89" w14:textId="77777777" w:rsidR="00556C98" w:rsidRPr="00C7718D" w:rsidRDefault="00FB4281" w:rsidP="00556C98">
      <w:pPr>
        <w:rPr>
          <w:lang w:eastAsia="ja-JP"/>
        </w:rPr>
      </w:pPr>
      <w:r w:rsidRPr="00C7718D">
        <w:rPr>
          <w:lang w:eastAsia="ja-JP"/>
        </w:rPr>
        <w:t xml:space="preserve">El login para acceder al sistema se compone de 4 </w:t>
      </w:r>
      <w:r w:rsidR="003A072D" w:rsidRPr="00C7718D">
        <w:rPr>
          <w:lang w:eastAsia="ja-JP"/>
        </w:rPr>
        <w:t xml:space="preserve">elementos </w:t>
      </w:r>
      <w:r w:rsidRPr="00C7718D">
        <w:rPr>
          <w:lang w:eastAsia="ja-JP"/>
        </w:rPr>
        <w:t>principales:</w:t>
      </w:r>
    </w:p>
    <w:p w14:paraId="670139FA" w14:textId="77777777" w:rsidR="00FB4281" w:rsidRPr="00C7718D" w:rsidRDefault="003A072D" w:rsidP="003A072D">
      <w:pPr>
        <w:pStyle w:val="Prrafodelista"/>
        <w:numPr>
          <w:ilvl w:val="0"/>
          <w:numId w:val="3"/>
        </w:numPr>
      </w:pPr>
      <w:r w:rsidRPr="00C7718D">
        <w:t>Usuario</w:t>
      </w:r>
    </w:p>
    <w:p w14:paraId="351A0E5A" w14:textId="77777777" w:rsidR="003A072D" w:rsidRPr="00C7718D" w:rsidRDefault="003A072D" w:rsidP="003A072D">
      <w:pPr>
        <w:pStyle w:val="Prrafodelista"/>
        <w:numPr>
          <w:ilvl w:val="0"/>
          <w:numId w:val="3"/>
        </w:numPr>
      </w:pPr>
      <w:r w:rsidRPr="00C7718D">
        <w:t>Password</w:t>
      </w:r>
    </w:p>
    <w:p w14:paraId="43A56711" w14:textId="77777777" w:rsidR="003A072D" w:rsidRPr="00C7718D" w:rsidRDefault="003A072D" w:rsidP="003A072D">
      <w:pPr>
        <w:pStyle w:val="Prrafodelista"/>
        <w:numPr>
          <w:ilvl w:val="0"/>
          <w:numId w:val="3"/>
        </w:numPr>
      </w:pPr>
      <w:r w:rsidRPr="00C7718D">
        <w:t>Botón de acceso</w:t>
      </w:r>
    </w:p>
    <w:p w14:paraId="3B6FBEE2" w14:textId="5F38DE23" w:rsidR="003A072D" w:rsidRDefault="003A072D" w:rsidP="003A072D">
      <w:pPr>
        <w:pStyle w:val="Prrafodelista"/>
        <w:numPr>
          <w:ilvl w:val="0"/>
          <w:numId w:val="3"/>
        </w:numPr>
      </w:pPr>
      <w:r w:rsidRPr="00C7718D">
        <w:t>Información y ayuda</w:t>
      </w:r>
    </w:p>
    <w:p w14:paraId="23AED988" w14:textId="62A099AE" w:rsidR="00C7718D" w:rsidRDefault="00C7718D" w:rsidP="003A072D">
      <w:pPr>
        <w:pStyle w:val="Prrafodelista"/>
        <w:numPr>
          <w:ilvl w:val="0"/>
          <w:numId w:val="3"/>
        </w:numPr>
      </w:pPr>
      <w:r>
        <w:t>Recuperación de Password</w:t>
      </w:r>
    </w:p>
    <w:p w14:paraId="027466F9" w14:textId="76EAFB1B" w:rsidR="00C7718D" w:rsidRPr="00C7718D" w:rsidRDefault="00C7718D" w:rsidP="003A072D">
      <w:pPr>
        <w:pStyle w:val="Prrafodelista"/>
        <w:numPr>
          <w:ilvl w:val="0"/>
          <w:numId w:val="3"/>
        </w:numPr>
      </w:pPr>
      <w:r>
        <w:t>Registro de usuarios en el sistema</w:t>
      </w:r>
    </w:p>
    <w:p w14:paraId="48FAB76C" w14:textId="77777777" w:rsidR="003A072D" w:rsidRPr="00C7718D" w:rsidRDefault="003A072D" w:rsidP="003A072D">
      <w:r w:rsidRPr="00C7718D">
        <w:t>Los elementos se encuentran en la siguiente disposición, según se indica en la imagen:</w:t>
      </w:r>
    </w:p>
    <w:p w14:paraId="555B8379" w14:textId="77777777" w:rsidR="003A072D" w:rsidRPr="00C7718D" w:rsidRDefault="003A072D" w:rsidP="003A072D"/>
    <w:p w14:paraId="32CF9F9C" w14:textId="5BB82979" w:rsidR="003A072D" w:rsidRPr="00C7718D" w:rsidRDefault="003A072D" w:rsidP="003A072D"/>
    <w:p w14:paraId="622AF7AA" w14:textId="3E974813" w:rsidR="003A072D" w:rsidRPr="00C7718D" w:rsidRDefault="005D0F57" w:rsidP="005D0F57">
      <w:pPr>
        <w:tabs>
          <w:tab w:val="center" w:pos="4680"/>
          <w:tab w:val="right" w:pos="9360"/>
        </w:tabs>
      </w:pPr>
      <w:r w:rsidRPr="00C7718D">
        <w:rPr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291E56" wp14:editId="4CB4E814">
                <wp:simplePos x="0" y="0"/>
                <wp:positionH relativeFrom="column">
                  <wp:posOffset>5769861</wp:posOffset>
                </wp:positionH>
                <wp:positionV relativeFrom="paragraph">
                  <wp:posOffset>1335405</wp:posOffset>
                </wp:positionV>
                <wp:extent cx="353683" cy="284671"/>
                <wp:effectExtent l="0" t="0" r="8890" b="127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83" cy="284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99487" w14:textId="77777777" w:rsidR="005D0F57" w:rsidRPr="005D0F57" w:rsidRDefault="005D0F57">
                            <w:pPr>
                              <w:rPr>
                                <w:b/>
                                <w:color w:val="auto"/>
                              </w:rPr>
                            </w:pPr>
                            <w:r w:rsidRPr="005D0F57">
                              <w:rPr>
                                <w:b/>
                                <w:color w:val="auto"/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91E56" id="Cuadro de texto 17" o:spid="_x0000_s1031" type="#_x0000_t202" style="position:absolute;margin-left:454.3pt;margin-top:105.15pt;width:27.85pt;height:22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" fillcolor="white [3201]" stroked="f" strokeweight=".5pt">
                <v:textbox>
                  <w:txbxContent>
                    <w:p w14:paraId="0FA99487" w14:textId="77777777" w:rsidR="005D0F57" w:rsidRPr="005D0F57" w:rsidRDefault="005D0F57">
                      <w:pPr>
                        <w:rPr>
                          <w:b/>
                          <w:color w:val="auto"/>
                        </w:rPr>
                      </w:pPr>
                      <w:r w:rsidRPr="005D0F57">
                        <w:rPr>
                          <w:b/>
                          <w:color w:val="auto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 w:rsidRPr="00C7718D">
        <w:rPr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2DB40C" wp14:editId="0461113F">
                <wp:simplePos x="0" y="0"/>
                <wp:positionH relativeFrom="column">
                  <wp:posOffset>5776571</wp:posOffset>
                </wp:positionH>
                <wp:positionV relativeFrom="paragraph">
                  <wp:posOffset>1737971</wp:posOffset>
                </wp:positionV>
                <wp:extent cx="353683" cy="284671"/>
                <wp:effectExtent l="0" t="0" r="8890" b="127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83" cy="284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309A8" w14:textId="77777777" w:rsidR="005D0F57" w:rsidRPr="005D0F57" w:rsidRDefault="005D0F57" w:rsidP="005D0F57">
                            <w:pPr>
                              <w:rPr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color w:val="auto"/>
                              </w:rPr>
                              <w:t>2</w:t>
                            </w:r>
                            <w:r w:rsidRPr="005D0F57">
                              <w:rPr>
                                <w:b/>
                                <w:color w:val="aut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DB40C" id="Cuadro de texto 18" o:spid="_x0000_s1032" type="#_x0000_t202" style="position:absolute;margin-left:454.85pt;margin-top:136.85pt;width:27.85pt;height:22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" fillcolor="white [3201]" stroked="f" strokeweight=".5pt">
                <v:textbox>
                  <w:txbxContent>
                    <w:p w14:paraId="46A309A8" w14:textId="77777777" w:rsidR="005D0F57" w:rsidRPr="005D0F57" w:rsidRDefault="005D0F57" w:rsidP="005D0F57">
                      <w:pPr>
                        <w:rPr>
                          <w:b/>
                          <w:color w:val="auto"/>
                        </w:rPr>
                      </w:pPr>
                      <w:r>
                        <w:rPr>
                          <w:b/>
                          <w:color w:val="auto"/>
                        </w:rPr>
                        <w:t>2</w:t>
                      </w:r>
                      <w:r w:rsidRPr="005D0F57">
                        <w:rPr>
                          <w:b/>
                          <w:color w:val="aut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C7718D">
        <w:rPr>
          <w:lang w:eastAsia="es-C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18B9A8" wp14:editId="5D1051E7">
                <wp:simplePos x="0" y="0"/>
                <wp:positionH relativeFrom="column">
                  <wp:posOffset>5766950</wp:posOffset>
                </wp:positionH>
                <wp:positionV relativeFrom="paragraph">
                  <wp:posOffset>2290025</wp:posOffset>
                </wp:positionV>
                <wp:extent cx="353683" cy="284671"/>
                <wp:effectExtent l="0" t="0" r="8890" b="127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83" cy="284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AFC7B" w14:textId="77777777" w:rsidR="005D0F57" w:rsidRPr="005D0F57" w:rsidRDefault="005D0F57" w:rsidP="005D0F57">
                            <w:pPr>
                              <w:rPr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color w:val="auto"/>
                              </w:rPr>
                              <w:t>3</w:t>
                            </w:r>
                            <w:r w:rsidRPr="005D0F57">
                              <w:rPr>
                                <w:b/>
                                <w:color w:val="aut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8B9A8" id="Cuadro de texto 20" o:spid="_x0000_s1033" type="#_x0000_t202" style="position:absolute;margin-left:454.1pt;margin-top:180.3pt;width:27.85pt;height:2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" fillcolor="white [3201]" stroked="f" strokeweight=".5pt">
                <v:textbox>
                  <w:txbxContent>
                    <w:p w14:paraId="751AFC7B" w14:textId="77777777" w:rsidR="005D0F57" w:rsidRPr="005D0F57" w:rsidRDefault="005D0F57" w:rsidP="005D0F57">
                      <w:pPr>
                        <w:rPr>
                          <w:b/>
                          <w:color w:val="auto"/>
                        </w:rPr>
                      </w:pPr>
                      <w:r>
                        <w:rPr>
                          <w:b/>
                          <w:color w:val="auto"/>
                        </w:rPr>
                        <w:t>3</w:t>
                      </w:r>
                      <w:r w:rsidRPr="005D0F57">
                        <w:rPr>
                          <w:b/>
                          <w:color w:val="aut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C7718D">
        <w:tab/>
      </w:r>
      <w:r w:rsidRPr="00C7718D">
        <w:rPr>
          <w:lang w:eastAsia="es-C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E66B6D" wp14:editId="13B405BF">
                <wp:simplePos x="0" y="0"/>
                <wp:positionH relativeFrom="column">
                  <wp:posOffset>4252595</wp:posOffset>
                </wp:positionH>
                <wp:positionV relativeFrom="paragraph">
                  <wp:posOffset>1318212</wp:posOffset>
                </wp:positionV>
                <wp:extent cx="1500505" cy="336430"/>
                <wp:effectExtent l="19050" t="19050" r="23495" b="45085"/>
                <wp:wrapNone/>
                <wp:docPr id="13" name="Flecha izquier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336430"/>
                        </a:xfrm>
                        <a:prstGeom prst="leftArrow">
                          <a:avLst>
                            <a:gd name="adj1" fmla="val 50000"/>
                            <a:gd name="adj2" fmla="val 72471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5C94" w14:textId="77777777" w:rsidR="005D0F57" w:rsidRPr="005D0F57" w:rsidRDefault="005D0F57" w:rsidP="005D0F57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E66B6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 izquierda 13" o:spid="_x0000_s1034" type="#_x0000_t66" style="position:absolute;margin-left:334.85pt;margin-top:103.8pt;width:118.15pt;height:2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" adj="3510" fillcolor="#272727 [2749]" strokecolor="#1f4d78 [1604]" strokeweight="1pt">
                <v:textbox>
                  <w:txbxContent>
                    <w:p w14:paraId="032C5C94" w14:textId="77777777" w:rsidR="005D0F57" w:rsidRPr="005D0F57" w:rsidRDefault="005D0F57" w:rsidP="005D0F57">
                      <w:pPr>
                        <w:jc w:val="center"/>
                        <w:rPr>
                          <w:b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7718D">
        <w:rPr>
          <w:lang w:eastAsia="es-C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B4AC58" wp14:editId="259DF688">
                <wp:simplePos x="0" y="0"/>
                <wp:positionH relativeFrom="column">
                  <wp:posOffset>3433313</wp:posOffset>
                </wp:positionH>
                <wp:positionV relativeFrom="paragraph">
                  <wp:posOffset>2275876</wp:posOffset>
                </wp:positionV>
                <wp:extent cx="2337267" cy="327804"/>
                <wp:effectExtent l="19050" t="19050" r="25400" b="34290"/>
                <wp:wrapNone/>
                <wp:docPr id="15" name="Flecha izquierd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267" cy="327804"/>
                        </a:xfrm>
                        <a:prstGeom prst="leftArrow">
                          <a:avLst>
                            <a:gd name="adj1" fmla="val 50000"/>
                            <a:gd name="adj2" fmla="val 76557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6B807" id="Flecha izquierda 15" o:spid="_x0000_s1026" type="#_x0000_t66" style="position:absolute;margin-left:270.35pt;margin-top:179.2pt;width:184.05pt;height:2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" adj="2319" fillcolor="#272727 [2749]" strokecolor="#1f4d78 [1604]" strokeweight="1pt"/>
            </w:pict>
          </mc:Fallback>
        </mc:AlternateContent>
      </w:r>
      <w:r w:rsidRPr="00C7718D">
        <w:rPr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B7AB70" wp14:editId="25674398">
                <wp:simplePos x="0" y="0"/>
                <wp:positionH relativeFrom="column">
                  <wp:posOffset>4252332</wp:posOffset>
                </wp:positionH>
                <wp:positionV relativeFrom="paragraph">
                  <wp:posOffset>1723390</wp:posOffset>
                </wp:positionV>
                <wp:extent cx="1500505" cy="327804"/>
                <wp:effectExtent l="19050" t="19050" r="23495" b="34290"/>
                <wp:wrapNone/>
                <wp:docPr id="14" name="Flecha izquierd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327804"/>
                        </a:xfrm>
                        <a:prstGeom prst="leftArrow">
                          <a:avLst>
                            <a:gd name="adj1" fmla="val 50000"/>
                            <a:gd name="adj2" fmla="val 76557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C9C29" id="Flecha izquierda 14" o:spid="_x0000_s1026" type="#_x0000_t66" style="position:absolute;margin-left:334.85pt;margin-top:135.7pt;width:118.15pt;height:2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" adj="3613" fillcolor="#272727 [2749]" strokecolor="#1f4d78 [1604]" strokeweight="1pt"/>
            </w:pict>
          </mc:Fallback>
        </mc:AlternateContent>
      </w:r>
      <w:r w:rsidRPr="00C7718D">
        <w:tab/>
      </w:r>
    </w:p>
    <w:p w14:paraId="256C265A" w14:textId="77777777" w:rsidR="00B570D2" w:rsidRPr="00C7718D" w:rsidRDefault="00B570D2" w:rsidP="005D0F57">
      <w:pPr>
        <w:tabs>
          <w:tab w:val="center" w:pos="4680"/>
          <w:tab w:val="right" w:pos="9360"/>
        </w:tabs>
      </w:pPr>
    </w:p>
    <w:p w14:paraId="41080C42" w14:textId="77777777" w:rsidR="00B570D2" w:rsidRPr="00C7718D" w:rsidRDefault="00B570D2" w:rsidP="005D0F57">
      <w:pPr>
        <w:tabs>
          <w:tab w:val="center" w:pos="4680"/>
          <w:tab w:val="right" w:pos="9360"/>
        </w:tabs>
      </w:pPr>
    </w:p>
    <w:p w14:paraId="77B2200A" w14:textId="40A8ED40" w:rsidR="005D7632" w:rsidRPr="00C7718D" w:rsidRDefault="005D7632" w:rsidP="00D902AC">
      <w:pPr>
        <w:ind w:left="720"/>
      </w:pPr>
    </w:p>
    <w:p w14:paraId="078407C9" w14:textId="5BC0185B" w:rsidR="002C28B4" w:rsidRDefault="007557DF" w:rsidP="004A1B38">
      <w:pPr>
        <w:pStyle w:val="Ttulo1"/>
        <w:numPr>
          <w:ilvl w:val="0"/>
          <w:numId w:val="2"/>
        </w:numPr>
        <w:ind w:left="630"/>
        <w:rPr>
          <w:rFonts w:ascii="Segoe UI Light" w:hAnsi="Segoe UI Light"/>
          <w:color w:val="4472C4"/>
        </w:rPr>
      </w:pPr>
      <w:bookmarkStart w:id="1" w:name="_Hlk79524884"/>
      <w:r>
        <w:rPr>
          <w:rFonts w:ascii="Segoe UI Light" w:hAnsi="Segoe UI Light"/>
          <w:color w:val="4472C4"/>
        </w:rPr>
        <w:t>Menú Principal:</w:t>
      </w:r>
    </w:p>
    <w:p w14:paraId="3BFF6480" w14:textId="17A1C313" w:rsidR="007557DF" w:rsidRDefault="007557DF" w:rsidP="007557DF">
      <w:pPr>
        <w:ind w:left="720"/>
        <w:rPr>
          <w:lang w:eastAsia="ja-JP"/>
        </w:rPr>
      </w:pPr>
      <w:bookmarkStart w:id="2" w:name="_Hlk79524921"/>
      <w:bookmarkEnd w:id="1"/>
      <w:r>
        <w:rPr>
          <w:lang w:eastAsia="ja-JP"/>
        </w:rPr>
        <w:t>El menú principal se compone de 8 botones, como se muestra en la siguiente imagen:</w:t>
      </w:r>
    </w:p>
    <w:p w14:paraId="33C568C6" w14:textId="77777777" w:rsidR="00652819" w:rsidRDefault="00652819" w:rsidP="007557DF">
      <w:pPr>
        <w:ind w:left="720"/>
        <w:rPr>
          <w:lang w:eastAsia="ja-JP"/>
        </w:rPr>
      </w:pPr>
    </w:p>
    <w:p w14:paraId="5A9E019F" w14:textId="753036C2" w:rsidR="007557DF" w:rsidRPr="007557DF" w:rsidRDefault="007557DF" w:rsidP="007557DF">
      <w:pPr>
        <w:ind w:left="72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76EEC0B4" wp14:editId="461CE5A1">
            <wp:extent cx="6220778" cy="200025"/>
            <wp:effectExtent l="0" t="0" r="889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741" cy="20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7013" w14:textId="4C849AB1" w:rsidR="00D824F4" w:rsidRDefault="007557DF" w:rsidP="002C28B4">
      <w:pPr>
        <w:ind w:left="720"/>
        <w:rPr>
          <w:lang w:eastAsia="ja-JP"/>
        </w:rPr>
      </w:pPr>
      <w:r>
        <w:rPr>
          <w:lang w:eastAsia="ja-JP"/>
        </w:rPr>
        <w:t>En la zona superior a dichos botones, se encuentra la información del usuario actual, pecha de ultimo acceso, y unidad a la que se encuentra registrado.</w:t>
      </w:r>
    </w:p>
    <w:p w14:paraId="162F56B7" w14:textId="311E58DD" w:rsidR="007557DF" w:rsidRDefault="007557DF" w:rsidP="002C28B4">
      <w:pPr>
        <w:ind w:left="720"/>
        <w:rPr>
          <w:lang w:eastAsia="ja-JP"/>
        </w:rPr>
      </w:pPr>
    </w:p>
    <w:p w14:paraId="7443DA78" w14:textId="24CCBD07" w:rsidR="007557DF" w:rsidRPr="00C7718D" w:rsidRDefault="007557DF" w:rsidP="002C28B4">
      <w:pPr>
        <w:ind w:left="72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62087212" wp14:editId="75B4667D">
            <wp:extent cx="5934075" cy="81915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707782BC" w14:textId="77777777" w:rsidR="001303DF" w:rsidRPr="00C7718D" w:rsidRDefault="00D855F2" w:rsidP="007531C0">
      <w:pPr>
        <w:ind w:left="720"/>
        <w:rPr>
          <w:lang w:eastAsia="ja-JP"/>
        </w:rPr>
      </w:pPr>
      <w:r w:rsidRPr="00C7718D">
        <w:rPr>
          <w:lang w:eastAsia="ja-JP"/>
        </w:rPr>
        <w:lastRenderedPageBreak/>
        <w:t xml:space="preserve">Descargue </w:t>
      </w:r>
      <w:hyperlink r:id="rId12" w:history="1">
        <w:r w:rsidR="0026660B" w:rsidRPr="00C7718D">
          <w:rPr>
            <w:rStyle w:val="Hipervnculo"/>
          </w:rPr>
          <w:t>este útil PDF del sitio de Office</w:t>
        </w:r>
      </w:hyperlink>
      <w:r w:rsidRPr="00C7718D">
        <w:rPr>
          <w:rFonts w:ascii="Segoe UI" w:hAnsi="Segoe UI"/>
          <w:color w:val="595959"/>
        </w:rPr>
        <w:t xml:space="preserve"> </w:t>
      </w:r>
      <w:r w:rsidRPr="00C7718D">
        <w:rPr>
          <w:lang w:eastAsia="ja-JP"/>
        </w:rPr>
        <w:t>para probarlo en Word o elija un archivo PDF de su PC.  En Word, haga clic en</w:t>
      </w:r>
      <w:r w:rsidRPr="00C7718D">
        <w:rPr>
          <w:rFonts w:ascii="Segoe UI" w:hAnsi="Segoe UI"/>
          <w:color w:val="595959"/>
        </w:rPr>
        <w:t xml:space="preserve"> </w:t>
      </w:r>
      <w:r w:rsidRPr="00C7718D">
        <w:rPr>
          <w:b/>
          <w:lang w:eastAsia="ja-JP"/>
        </w:rPr>
        <w:t>Archivo &gt; Abrir &gt; Examinar</w:t>
      </w:r>
      <w:r w:rsidRPr="00C7718D">
        <w:rPr>
          <w:rFonts w:ascii="Segoe UI" w:hAnsi="Segoe UI"/>
          <w:color w:val="595959"/>
        </w:rPr>
        <w:t xml:space="preserve"> </w:t>
      </w:r>
      <w:r w:rsidRPr="00C7718D">
        <w:rPr>
          <w:lang w:eastAsia="ja-JP"/>
        </w:rPr>
        <w:t>y navegue hasta el PDF. Haga clic en</w:t>
      </w:r>
      <w:r w:rsidRPr="00C7718D">
        <w:rPr>
          <w:rFonts w:ascii="Segoe UI" w:hAnsi="Segoe UI"/>
          <w:color w:val="595959"/>
        </w:rPr>
        <w:t xml:space="preserve"> </w:t>
      </w:r>
      <w:r w:rsidRPr="00C7718D">
        <w:rPr>
          <w:b/>
          <w:lang w:eastAsia="ja-JP"/>
        </w:rPr>
        <w:t>Abrir</w:t>
      </w:r>
      <w:r w:rsidRPr="00C7718D">
        <w:rPr>
          <w:rFonts w:ascii="Segoe UI" w:hAnsi="Segoe UI"/>
          <w:color w:val="595959"/>
        </w:rPr>
        <w:t xml:space="preserve"> </w:t>
      </w:r>
      <w:r w:rsidRPr="00C7718D">
        <w:rPr>
          <w:lang w:eastAsia="ja-JP"/>
        </w:rPr>
        <w:t>para modificar el contenido o leerlo de forma más cómoda mediante el nuevo modo de lectura.</w:t>
      </w:r>
      <w:r w:rsidR="001303DF" w:rsidRPr="00C7718D">
        <w:rPr>
          <w:lang w:eastAsia="ja-JP"/>
        </w:rPr>
        <w:br w:type="page"/>
      </w:r>
    </w:p>
    <w:p w14:paraId="33DF4DA0" w14:textId="77777777" w:rsidR="00150D59" w:rsidRPr="00C7718D" w:rsidRDefault="00FE0F0E" w:rsidP="001303DF">
      <w:pPr>
        <w:pStyle w:val="Ttulo1"/>
        <w:ind w:left="360"/>
        <w:rPr>
          <w:rFonts w:ascii="Segoe UI Light" w:hAnsi="Segoe UI Light"/>
          <w:color w:val="4472C4"/>
        </w:rPr>
      </w:pPr>
      <w:r w:rsidRPr="00C7718D">
        <w:rPr>
          <w:rFonts w:ascii="Segoe UI Light" w:hAnsi="Segoe UI Light"/>
          <w:color w:val="4472C4"/>
        </w:rPr>
        <w:lastRenderedPageBreak/>
        <w:t>¿Listo para empezar?</w:t>
      </w:r>
    </w:p>
    <w:p w14:paraId="18B1B930" w14:textId="77777777" w:rsidR="00150D59" w:rsidRPr="00C7718D" w:rsidRDefault="00913E92" w:rsidP="0016766E">
      <w:pPr>
        <w:ind w:left="720"/>
        <w:rPr>
          <w:rFonts w:asciiTheme="majorHAnsi" w:hAnsiTheme="majorHAnsi"/>
          <w:sz w:val="32"/>
          <w:szCs w:val="32"/>
        </w:rPr>
      </w:pPr>
      <w:r w:rsidRPr="00C7718D">
        <w:rPr>
          <w:rFonts w:ascii="Segoe UI Light" w:hAnsi="Segoe UI Light"/>
          <w:color w:val="595959"/>
          <w:sz w:val="32"/>
          <w:szCs w:val="32"/>
        </w:rPr>
        <w:t>Esperamos que disfrute trabajando en Word 2013.</w:t>
      </w:r>
    </w:p>
    <w:p w14:paraId="751A138B" w14:textId="77777777" w:rsidR="00150D59" w:rsidRPr="00C7718D" w:rsidRDefault="00150D59" w:rsidP="00BB566E">
      <w:pPr>
        <w:ind w:left="720"/>
        <w:rPr>
          <w:rFonts w:asciiTheme="majorHAnsi" w:hAnsiTheme="majorHAnsi"/>
        </w:rPr>
      </w:pPr>
      <w:r w:rsidRPr="00C7718D">
        <w:rPr>
          <w:rFonts w:asciiTheme="majorHAnsi" w:hAnsiTheme="majorHAnsi"/>
        </w:rPr>
        <w:t>Atentamente,</w:t>
      </w:r>
    </w:p>
    <w:p w14:paraId="046CA2AD" w14:textId="77777777" w:rsidR="00150D59" w:rsidRPr="00C7718D" w:rsidRDefault="00150D59" w:rsidP="00BB566E">
      <w:pPr>
        <w:ind w:left="720"/>
        <w:rPr>
          <w:rFonts w:ascii="Segoe UI Semibold" w:hAnsi="Segoe UI Semibold"/>
        </w:rPr>
      </w:pPr>
      <w:r w:rsidRPr="00C7718D">
        <w:rPr>
          <w:rFonts w:ascii="Segoe UI Semibold" w:hAnsi="Segoe UI Semibold"/>
        </w:rPr>
        <w:t>El equipo de Word</w:t>
      </w:r>
    </w:p>
    <w:p w14:paraId="56A97EF8" w14:textId="77777777" w:rsidR="00BB566E" w:rsidRPr="00C7718D" w:rsidRDefault="00BB566E" w:rsidP="00BB566E">
      <w:pPr>
        <w:ind w:left="720"/>
      </w:pPr>
    </w:p>
    <w:p w14:paraId="3F78CBCE" w14:textId="77777777" w:rsidR="00150D59" w:rsidRPr="00C7718D" w:rsidRDefault="00A567FE" w:rsidP="007743F3">
      <w:pPr>
        <w:pStyle w:val="Ttulo1"/>
      </w:pPr>
      <w:r w:rsidRPr="00C7718D">
        <w:rPr>
          <w:lang w:eastAsia="es-CL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53E7FA5F" wp14:editId="057CDEFD">
                <wp:simplePos x="0" y="0"/>
                <wp:positionH relativeFrom="margin">
                  <wp:align>right</wp:align>
                </wp:positionH>
                <wp:positionV relativeFrom="paragraph">
                  <wp:posOffset>36829</wp:posOffset>
                </wp:positionV>
                <wp:extent cx="5486400" cy="0"/>
                <wp:effectExtent l="0" t="0" r="19050" b="19050"/>
                <wp:wrapNone/>
                <wp:docPr id="9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E5F2BD" id="Conector recto 9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page" from="380.8pt,2.9pt" to="812.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" strokecolor="#4472c4 [3208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AF2FCE" w:rsidRPr="00C7718D">
        <w:rPr>
          <w:rFonts w:ascii="Segoe UI Light" w:hAnsi="Segoe UI Light"/>
          <w:color w:val="4472C4"/>
        </w:rPr>
        <w:t>Más información</w:t>
      </w:r>
    </w:p>
    <w:p w14:paraId="182F8444" w14:textId="77777777" w:rsidR="00DF6C02" w:rsidRPr="00C7718D" w:rsidRDefault="001C2D5E" w:rsidP="00337CC0">
      <w:pPr>
        <w:ind w:left="720"/>
        <w:rPr>
          <w:lang w:eastAsia="ja-JP"/>
        </w:rPr>
      </w:pPr>
      <w:r w:rsidRPr="00C7718D">
        <w:rPr>
          <w:lang w:eastAsia="ja-JP"/>
        </w:rPr>
        <w:t>Descubra muchas más novedades con respecto a las funciones y las formas de trabajar con Office. Visite nuestra página web</w:t>
      </w:r>
      <w:r w:rsidRPr="00C7718D">
        <w:rPr>
          <w:rStyle w:val="Hipervnculo"/>
        </w:rPr>
        <w:t xml:space="preserve"> </w:t>
      </w:r>
      <w:hyperlink r:id="rId13" w:history="1">
        <w:r w:rsidRPr="00C7718D">
          <w:rPr>
            <w:rStyle w:val="Hipervnculo"/>
          </w:rPr>
          <w:t>Introducción a Word 2013</w:t>
        </w:r>
      </w:hyperlink>
      <w:r w:rsidRPr="00C7718D">
        <w:rPr>
          <w:rFonts w:ascii="Segoe UI" w:hAnsi="Segoe UI"/>
          <w:color w:val="595959"/>
        </w:rPr>
        <w:t xml:space="preserve"> </w:t>
      </w:r>
      <w:r w:rsidRPr="00C7718D">
        <w:rPr>
          <w:lang w:eastAsia="ja-JP"/>
        </w:rPr>
        <w:t xml:space="preserve">para meterse de lleno. </w:t>
      </w:r>
    </w:p>
    <w:sectPr w:rsidR="00DF6C02" w:rsidRPr="00C7718D" w:rsidSect="007557DF">
      <w:headerReference w:type="default" r:id="rId14"/>
      <w:footerReference w:type="defaul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694933" w14:textId="77777777" w:rsidR="005F1AD8" w:rsidRDefault="005F1AD8" w:rsidP="005D7632">
      <w:pPr>
        <w:spacing w:after="0" w:line="240" w:lineRule="auto"/>
      </w:pPr>
      <w:r>
        <w:separator/>
      </w:r>
    </w:p>
  </w:endnote>
  <w:endnote w:type="continuationSeparator" w:id="0">
    <w:p w14:paraId="7976B751" w14:textId="77777777" w:rsidR="005F1AD8" w:rsidRDefault="005F1AD8" w:rsidP="005D7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A581B3" w14:textId="77777777" w:rsidR="00AE7877" w:rsidRDefault="00A567FE">
    <w:pPr>
      <w:pStyle w:val="Piedepgina"/>
    </w:pPr>
    <w:r>
      <w:rPr>
        <w:noProof/>
        <w:lang w:eastAsia="es-CL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3BAA1B12" wp14:editId="07DD5397">
              <wp:simplePos x="0" y="0"/>
              <wp:positionH relativeFrom="page">
                <wp:posOffset>903605</wp:posOffset>
              </wp:positionH>
              <wp:positionV relativeFrom="page">
                <wp:posOffset>9153524</wp:posOffset>
              </wp:positionV>
              <wp:extent cx="5943600" cy="0"/>
              <wp:effectExtent l="0" t="0" r="19050" b="19050"/>
              <wp:wrapNone/>
              <wp:docPr id="8" name="Conector rec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22980D" id="Conector recto 8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71.15pt,720.75pt" to="539.15pt,7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" strokecolor="#4472c4 [3208]" strokeweight="1pt">
              <v:stroke joinstyle="miter"/>
              <o:lock v:ext="edit" shapetype="f"/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DE6C69" w14:textId="77777777" w:rsidR="005F1AD8" w:rsidRDefault="005F1AD8" w:rsidP="005D7632">
      <w:pPr>
        <w:spacing w:after="0" w:line="240" w:lineRule="auto"/>
      </w:pPr>
      <w:r>
        <w:separator/>
      </w:r>
    </w:p>
  </w:footnote>
  <w:footnote w:type="continuationSeparator" w:id="0">
    <w:p w14:paraId="262C3A9C" w14:textId="77777777" w:rsidR="005F1AD8" w:rsidRDefault="005F1AD8" w:rsidP="005D7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1C6132" w14:textId="77777777" w:rsidR="00AE7877" w:rsidRDefault="00A567FE">
    <w:pPr>
      <w:pStyle w:val="Encabezado"/>
    </w:pPr>
    <w:r>
      <w:rPr>
        <w:noProof/>
        <w:lang w:eastAsia="es-CL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061FDCA" wp14:editId="7A522032">
              <wp:simplePos x="0" y="0"/>
              <wp:positionH relativeFrom="column">
                <wp:align>center</wp:align>
              </wp:positionH>
              <wp:positionV relativeFrom="page">
                <wp:posOffset>914399</wp:posOffset>
              </wp:positionV>
              <wp:extent cx="5943600" cy="0"/>
              <wp:effectExtent l="0" t="0" r="19050" b="19050"/>
              <wp:wrapNone/>
              <wp:docPr id="7" name="Conector rec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AEC2ED" id="Conector recto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page;mso-width-percent:0;mso-height-percent:0;mso-width-relative:margin;mso-height-relative:page" from="0,1in" to="468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" strokecolor="#4472c4 [3208]" strokeweight="1pt">
              <v:stroke joinstyle="miter"/>
              <o:lock v:ext="edit" shapetype="f"/>
              <w10:wrap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63D9A"/>
    <w:multiLevelType w:val="hybridMultilevel"/>
    <w:tmpl w:val="1084ECBA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B27C13"/>
    <w:multiLevelType w:val="hybridMultilevel"/>
    <w:tmpl w:val="9C108676"/>
    <w:lvl w:ilvl="0" w:tplc="E5849D52">
      <w:start w:val="1"/>
      <w:numFmt w:val="decimal"/>
      <w:lvlText w:val="%1."/>
      <w:lvlJc w:val="left"/>
      <w:pPr>
        <w:ind w:left="720" w:hanging="360"/>
      </w:pPr>
      <w:rPr>
        <w:color w:val="4472C4" w:themeColor="accent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91E62"/>
    <w:multiLevelType w:val="hybridMultilevel"/>
    <w:tmpl w:val="053AEFFE"/>
    <w:lvl w:ilvl="0" w:tplc="AE70A34C">
      <w:numFmt w:val="bullet"/>
      <w:lvlText w:val=""/>
      <w:lvlJc w:val="left"/>
      <w:pPr>
        <w:ind w:left="720" w:hanging="360"/>
      </w:pPr>
      <w:rPr>
        <w:rFonts w:ascii="Symbol" w:eastAsia="MS Mincho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E23086"/>
    <w:multiLevelType w:val="hybridMultilevel"/>
    <w:tmpl w:val="73B6A6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B8C"/>
    <w:rsid w:val="00054B1E"/>
    <w:rsid w:val="00067C15"/>
    <w:rsid w:val="00067F99"/>
    <w:rsid w:val="000A1E87"/>
    <w:rsid w:val="000A1F67"/>
    <w:rsid w:val="000A2F59"/>
    <w:rsid w:val="00105274"/>
    <w:rsid w:val="00113042"/>
    <w:rsid w:val="001303DF"/>
    <w:rsid w:val="00144363"/>
    <w:rsid w:val="00150D59"/>
    <w:rsid w:val="0016766E"/>
    <w:rsid w:val="001951FB"/>
    <w:rsid w:val="001C2D5E"/>
    <w:rsid w:val="001E73C2"/>
    <w:rsid w:val="001F650F"/>
    <w:rsid w:val="0021564D"/>
    <w:rsid w:val="00246376"/>
    <w:rsid w:val="002501B9"/>
    <w:rsid w:val="0026660B"/>
    <w:rsid w:val="00286846"/>
    <w:rsid w:val="002B1618"/>
    <w:rsid w:val="002B3C72"/>
    <w:rsid w:val="002C28B4"/>
    <w:rsid w:val="002C67AD"/>
    <w:rsid w:val="002D7336"/>
    <w:rsid w:val="0033452D"/>
    <w:rsid w:val="00337CC0"/>
    <w:rsid w:val="00372C39"/>
    <w:rsid w:val="00376011"/>
    <w:rsid w:val="00382662"/>
    <w:rsid w:val="003A072D"/>
    <w:rsid w:val="003C03D6"/>
    <w:rsid w:val="003C44C4"/>
    <w:rsid w:val="003E1E96"/>
    <w:rsid w:val="003F1A3B"/>
    <w:rsid w:val="004064E8"/>
    <w:rsid w:val="00414B47"/>
    <w:rsid w:val="00446C5F"/>
    <w:rsid w:val="004A1B38"/>
    <w:rsid w:val="004C5957"/>
    <w:rsid w:val="00555CCB"/>
    <w:rsid w:val="00556C98"/>
    <w:rsid w:val="005930EB"/>
    <w:rsid w:val="005C2CAF"/>
    <w:rsid w:val="005D0F57"/>
    <w:rsid w:val="005D5B8C"/>
    <w:rsid w:val="005D7632"/>
    <w:rsid w:val="005F1AD8"/>
    <w:rsid w:val="005F306D"/>
    <w:rsid w:val="00605A0F"/>
    <w:rsid w:val="00613E78"/>
    <w:rsid w:val="00623B06"/>
    <w:rsid w:val="00652819"/>
    <w:rsid w:val="006D3BBA"/>
    <w:rsid w:val="006D5150"/>
    <w:rsid w:val="007111A4"/>
    <w:rsid w:val="00717257"/>
    <w:rsid w:val="007176DF"/>
    <w:rsid w:val="00724751"/>
    <w:rsid w:val="007531C0"/>
    <w:rsid w:val="007557DF"/>
    <w:rsid w:val="00770A3B"/>
    <w:rsid w:val="007743F3"/>
    <w:rsid w:val="00780912"/>
    <w:rsid w:val="00793F6A"/>
    <w:rsid w:val="00796E44"/>
    <w:rsid w:val="007C2719"/>
    <w:rsid w:val="007C28EC"/>
    <w:rsid w:val="007E3E60"/>
    <w:rsid w:val="007F2F12"/>
    <w:rsid w:val="008036EF"/>
    <w:rsid w:val="008102F5"/>
    <w:rsid w:val="00817202"/>
    <w:rsid w:val="00850ED8"/>
    <w:rsid w:val="00856563"/>
    <w:rsid w:val="00863A88"/>
    <w:rsid w:val="008A7E25"/>
    <w:rsid w:val="008E7307"/>
    <w:rsid w:val="008F6559"/>
    <w:rsid w:val="00906B72"/>
    <w:rsid w:val="00913E92"/>
    <w:rsid w:val="00931486"/>
    <w:rsid w:val="009401E1"/>
    <w:rsid w:val="00981034"/>
    <w:rsid w:val="00986139"/>
    <w:rsid w:val="009962B5"/>
    <w:rsid w:val="009A51F7"/>
    <w:rsid w:val="009E6F89"/>
    <w:rsid w:val="00A16042"/>
    <w:rsid w:val="00A30D91"/>
    <w:rsid w:val="00A567FE"/>
    <w:rsid w:val="00A8186C"/>
    <w:rsid w:val="00AA5141"/>
    <w:rsid w:val="00AA588A"/>
    <w:rsid w:val="00AA6CF8"/>
    <w:rsid w:val="00AE7877"/>
    <w:rsid w:val="00AF2FCE"/>
    <w:rsid w:val="00AF48C9"/>
    <w:rsid w:val="00B059B7"/>
    <w:rsid w:val="00B06ED3"/>
    <w:rsid w:val="00B5249E"/>
    <w:rsid w:val="00B570D2"/>
    <w:rsid w:val="00B6300E"/>
    <w:rsid w:val="00B704C1"/>
    <w:rsid w:val="00B82CBE"/>
    <w:rsid w:val="00BA2407"/>
    <w:rsid w:val="00BB566E"/>
    <w:rsid w:val="00C332F1"/>
    <w:rsid w:val="00C449F1"/>
    <w:rsid w:val="00C6479F"/>
    <w:rsid w:val="00C73B04"/>
    <w:rsid w:val="00C7718D"/>
    <w:rsid w:val="00C86BB9"/>
    <w:rsid w:val="00CB7F84"/>
    <w:rsid w:val="00CF6562"/>
    <w:rsid w:val="00D71433"/>
    <w:rsid w:val="00D74CB8"/>
    <w:rsid w:val="00D824F4"/>
    <w:rsid w:val="00D855F2"/>
    <w:rsid w:val="00D902AC"/>
    <w:rsid w:val="00DA3F83"/>
    <w:rsid w:val="00DB4FEB"/>
    <w:rsid w:val="00DE2B45"/>
    <w:rsid w:val="00DF6C02"/>
    <w:rsid w:val="00E509F3"/>
    <w:rsid w:val="00EC13F4"/>
    <w:rsid w:val="00EC3A27"/>
    <w:rsid w:val="00ED56E7"/>
    <w:rsid w:val="00ED63EA"/>
    <w:rsid w:val="00EE0B5D"/>
    <w:rsid w:val="00EF205F"/>
    <w:rsid w:val="00F015AF"/>
    <w:rsid w:val="00F329D4"/>
    <w:rsid w:val="00F416D5"/>
    <w:rsid w:val="00F465A1"/>
    <w:rsid w:val="00F81FF8"/>
    <w:rsid w:val="00FB4281"/>
    <w:rsid w:val="00FC65FA"/>
    <w:rsid w:val="00FE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97C267"/>
  <w15:docId w15:val="{89B44C99-0B17-4F1C-B9BC-C8BAA008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912"/>
    <w:rPr>
      <w:color w:val="595959" w:themeColor="text1" w:themeTint="A6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5D7632"/>
    <w:pPr>
      <w:keepNext/>
      <w:keepLines/>
      <w:spacing w:before="800" w:after="40" w:line="240" w:lineRule="auto"/>
      <w:outlineLvl w:val="0"/>
    </w:pPr>
    <w:rPr>
      <w:rFonts w:asciiTheme="majorHAnsi" w:eastAsiaTheme="majorEastAsia" w:hAnsiTheme="majorHAnsi" w:cstheme="majorBidi"/>
      <w:bCs/>
      <w:color w:val="4472C4" w:themeColor="accent5"/>
      <w:kern w:val="28"/>
      <w:sz w:val="52"/>
      <w:szCs w:val="36"/>
      <w:lang w:eastAsia="ja-JP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0D59"/>
    <w:pPr>
      <w:keepNext/>
      <w:keepLines/>
      <w:pBdr>
        <w:top w:val="single" w:sz="4" w:space="1" w:color="4472C4" w:themeColor="accent5"/>
      </w:pBdr>
      <w:spacing w:before="200" w:after="60" w:line="240" w:lineRule="auto"/>
      <w:outlineLvl w:val="1"/>
    </w:pPr>
    <w:rPr>
      <w:rFonts w:asciiTheme="majorHAnsi" w:eastAsiaTheme="majorEastAsia" w:hAnsiTheme="majorHAnsi" w:cstheme="majorBidi"/>
      <w:color w:val="4472C4" w:themeColor="accent5"/>
      <w:kern w:val="28"/>
      <w:sz w:val="32"/>
      <w:szCs w:val="32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50D59"/>
    <w:pPr>
      <w:spacing w:after="0" w:line="240" w:lineRule="auto"/>
    </w:pPr>
    <w:rPr>
      <w:rFonts w:eastAsiaTheme="minorEastAsia"/>
      <w:lang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50D59"/>
    <w:rPr>
      <w:rFonts w:eastAsiaTheme="minorEastAsia"/>
      <w:lang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5D7632"/>
    <w:rPr>
      <w:rFonts w:asciiTheme="majorHAnsi" w:eastAsiaTheme="majorEastAsia" w:hAnsiTheme="majorHAnsi" w:cstheme="majorBidi"/>
      <w:bCs/>
      <w:color w:val="4472C4" w:themeColor="accent5"/>
      <w:kern w:val="28"/>
      <w:sz w:val="52"/>
      <w:szCs w:val="36"/>
      <w:lang w:eastAsia="ja-JP"/>
    </w:rPr>
  </w:style>
  <w:style w:type="character" w:customStyle="1" w:styleId="Ttulo2Car">
    <w:name w:val="Título 2 Car"/>
    <w:basedOn w:val="Fuentedeprrafopredeter"/>
    <w:link w:val="Ttulo2"/>
    <w:uiPriority w:val="9"/>
    <w:rsid w:val="00150D59"/>
    <w:rPr>
      <w:rFonts w:asciiTheme="majorHAnsi" w:eastAsiaTheme="majorEastAsia" w:hAnsiTheme="majorHAnsi" w:cstheme="majorBidi"/>
      <w:color w:val="4472C4" w:themeColor="accent5"/>
      <w:kern w:val="28"/>
      <w:sz w:val="32"/>
      <w:szCs w:val="32"/>
      <w:lang w:eastAsia="ja-JP"/>
    </w:rPr>
  </w:style>
  <w:style w:type="paragraph" w:styleId="Prrafodelista">
    <w:name w:val="List Paragraph"/>
    <w:basedOn w:val="Normal"/>
    <w:link w:val="PrrafodelistaCar"/>
    <w:uiPriority w:val="34"/>
    <w:qFormat/>
    <w:rsid w:val="00150D59"/>
    <w:pPr>
      <w:spacing w:after="240" w:line="240" w:lineRule="auto"/>
      <w:ind w:left="720" w:hanging="288"/>
      <w:contextualSpacing/>
    </w:pPr>
    <w:rPr>
      <w:rFonts w:eastAsia="MS Mincho"/>
      <w:color w:val="404040" w:themeColor="text1" w:themeTint="BF"/>
      <w:kern w:val="20"/>
      <w:szCs w:val="18"/>
      <w:lang w:eastAsia="ja-JP"/>
    </w:rPr>
  </w:style>
  <w:style w:type="character" w:styleId="Hipervnculo">
    <w:name w:val="Hyperlink"/>
    <w:basedOn w:val="Fuentedeprrafopredeter"/>
    <w:uiPriority w:val="99"/>
    <w:unhideWhenUsed/>
    <w:rsid w:val="00150D59"/>
    <w:rPr>
      <w:color w:val="0563C1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150D59"/>
    <w:rPr>
      <w:rFonts w:eastAsia="MS Mincho"/>
      <w:color w:val="404040" w:themeColor="text1" w:themeTint="BF"/>
      <w:kern w:val="20"/>
      <w:szCs w:val="18"/>
      <w:lang w:eastAsia="ja-JP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0D59"/>
    <w:pPr>
      <w:spacing w:after="160" w:line="240" w:lineRule="auto"/>
    </w:pPr>
    <w:rPr>
      <w:rFonts w:ascii="Arial" w:eastAsia="MS Mincho" w:hAnsi="Arial" w:cs="Arial"/>
      <w:color w:val="484848"/>
      <w:kern w:val="20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0D59"/>
    <w:rPr>
      <w:rFonts w:ascii="Arial" w:eastAsia="MS Mincho" w:hAnsi="Arial" w:cs="Arial"/>
      <w:color w:val="484848"/>
      <w:kern w:val="20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150D59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150D59"/>
    <w:rPr>
      <w:b/>
      <w:bCs/>
      <w:color w:val="595959" w:themeColor="text1" w:themeTint="A6"/>
    </w:rPr>
  </w:style>
  <w:style w:type="character" w:styleId="nfasis">
    <w:name w:val="Emphasis"/>
    <w:basedOn w:val="Fuentedeprrafopredeter"/>
    <w:uiPriority w:val="20"/>
    <w:qFormat/>
    <w:rsid w:val="00150D59"/>
    <w:rPr>
      <w:i w:val="0"/>
      <w:iCs/>
      <w:color w:val="4472C4" w:themeColor="accent5"/>
    </w:rPr>
  </w:style>
  <w:style w:type="paragraph" w:styleId="NormalWeb">
    <w:name w:val="Normal (Web)"/>
    <w:basedOn w:val="Normal"/>
    <w:uiPriority w:val="99"/>
    <w:semiHidden/>
    <w:unhideWhenUsed/>
    <w:rsid w:val="00150D5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  <w:lang w:eastAsia="zh-CN" w:bidi="th-TH"/>
    </w:rPr>
  </w:style>
  <w:style w:type="table" w:customStyle="1" w:styleId="Tabladelista4nfasis11">
    <w:name w:val="Tabla de lista 4: énfasis 11"/>
    <w:basedOn w:val="Tablanormal"/>
    <w:uiPriority w:val="49"/>
    <w:rsid w:val="00150D59"/>
    <w:pPr>
      <w:spacing w:after="0" w:line="240" w:lineRule="auto"/>
    </w:pPr>
    <w:rPr>
      <w:rFonts w:eastAsia="MS Mincho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Instrucciones">
    <w:name w:val="Instrucciones"/>
    <w:basedOn w:val="Normal"/>
    <w:link w:val="InstruccionesCar"/>
    <w:qFormat/>
    <w:rsid w:val="00BB566E"/>
    <w:rPr>
      <w:lang w:eastAsia="ja-JP"/>
    </w:rPr>
  </w:style>
  <w:style w:type="character" w:customStyle="1" w:styleId="InstruccionesCar">
    <w:name w:val="Instrucciones Car"/>
    <w:basedOn w:val="Fuentedeprrafopredeter"/>
    <w:link w:val="Instrucciones"/>
    <w:rsid w:val="00BB566E"/>
    <w:rPr>
      <w:color w:val="595959" w:themeColor="text1" w:themeTint="A6"/>
      <w:lang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E1E96"/>
    <w:pPr>
      <w:spacing w:after="200"/>
    </w:pPr>
    <w:rPr>
      <w:rFonts w:asciiTheme="minorHAnsi" w:eastAsiaTheme="minorHAnsi" w:hAnsiTheme="minorHAnsi" w:cstheme="minorBidi"/>
      <w:b/>
      <w:bCs/>
      <w:color w:val="auto"/>
      <w:kern w:val="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E1E96"/>
    <w:rPr>
      <w:rFonts w:ascii="Arial" w:eastAsia="MS Mincho" w:hAnsi="Arial" w:cs="Arial"/>
      <w:b/>
      <w:bCs/>
      <w:color w:val="484848"/>
      <w:kern w:val="20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1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1E9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D7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632"/>
  </w:style>
  <w:style w:type="paragraph" w:styleId="Piedepgina">
    <w:name w:val="footer"/>
    <w:basedOn w:val="Normal"/>
    <w:link w:val="PiedepginaCar"/>
    <w:uiPriority w:val="99"/>
    <w:unhideWhenUsed/>
    <w:rsid w:val="005D7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632"/>
  </w:style>
  <w:style w:type="character" w:styleId="Hipervnculovisitado">
    <w:name w:val="FollowedHyperlink"/>
    <w:basedOn w:val="Fuentedeprrafopredeter"/>
    <w:uiPriority w:val="99"/>
    <w:semiHidden/>
    <w:unhideWhenUsed/>
    <w:rsid w:val="00054B1E"/>
    <w:rPr>
      <w:color w:val="954F72" w:themeColor="followedHyperlink"/>
      <w:u w:val="single"/>
    </w:rPr>
  </w:style>
  <w:style w:type="character" w:customStyle="1" w:styleId="IUCar">
    <w:name w:val="IU Car"/>
    <w:basedOn w:val="Fuentedeprrafopredeter"/>
    <w:link w:val="IU"/>
    <w:locked/>
    <w:rsid w:val="00105274"/>
    <w:rPr>
      <w:b/>
    </w:rPr>
  </w:style>
  <w:style w:type="paragraph" w:customStyle="1" w:styleId="IU">
    <w:name w:val="IU"/>
    <w:basedOn w:val="Normal"/>
    <w:link w:val="IUCar"/>
    <w:qFormat/>
    <w:rsid w:val="00105274"/>
    <w:rPr>
      <w:b/>
      <w:color w:val="auto"/>
    </w:rPr>
  </w:style>
  <w:style w:type="table" w:styleId="Tablaconcuadrcula">
    <w:name w:val="Table Grid"/>
    <w:basedOn w:val="Tablanormal"/>
    <w:uiPriority w:val="39"/>
    <w:rsid w:val="00D82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structionsChar">
    <w:name w:val="Instructions Char"/>
    <w:basedOn w:val="Fuentedeprrafopredeter"/>
    <w:link w:val="Instructions"/>
    <w:rsid w:val="00796E44"/>
    <w:rPr>
      <w:color w:val="595959" w:themeColor="text1" w:themeTint="A6"/>
      <w:lang w:eastAsia="ja-JP"/>
    </w:rPr>
  </w:style>
  <w:style w:type="paragraph" w:customStyle="1" w:styleId="Instructions">
    <w:name w:val="Instructions"/>
    <w:basedOn w:val="Normal"/>
    <w:link w:val="InstructionsChar"/>
    <w:qFormat/>
    <w:rsid w:val="00796E44"/>
    <w:rPr>
      <w:lang w:eastAsia="ja-JP"/>
    </w:rPr>
  </w:style>
  <w:style w:type="paragraph" w:styleId="Revisin">
    <w:name w:val="Revision"/>
    <w:hidden/>
    <w:uiPriority w:val="99"/>
    <w:semiHidden/>
    <w:rsid w:val="00ED56E7"/>
    <w:pPr>
      <w:spacing w:after="0" w:line="240" w:lineRule="auto"/>
    </w:pPr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o15.officeredir.microsoft.com/r/rlid2013GettingStartedCntrWd?clid=3082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o15.officeredir.microsoft.com/r/rlid2013PDFReflowWd?clid=3082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%20Vaccarella\AppData\Roaming\Microsoft\Plantillas\Bienvenido%20a%20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63AA63-96DA-4524-B21F-1BB012179B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05A7E8-779F-43BD-97BD-435202D63C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Bienvenido a Word</Template>
  <TotalTime>97</TotalTime>
  <Pages>1</Pages>
  <Words>308</Words>
  <Characters>1697</Characters>
  <Application>Microsoft Office Word</Application>
  <DocSecurity>0</DocSecurity>
  <Lines>14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Vaccarella</dc:creator>
  <cp:keywords/>
  <cp:lastModifiedBy>john vaccarella valenzuela</cp:lastModifiedBy>
  <cp:revision>6</cp:revision>
  <dcterms:created xsi:type="dcterms:W3CDTF">2019-05-12T03:42:00Z</dcterms:created>
  <dcterms:modified xsi:type="dcterms:W3CDTF">2021-08-11T02:01:00Z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TC029239499991</vt:lpwstr>
  </property>
</Properties>
</file>